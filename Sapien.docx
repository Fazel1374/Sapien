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F91" w:rsidRPr="00FA6F91" w:rsidRDefault="00FA6F91" w:rsidP="00FA6F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F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Sapien: Decentralized Data Labeling and Human Intelligence Network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Sapien is a Web3 infrastructure project focused on building a </w:t>
      </w:r>
      <w:r w:rsidRPr="00FA6F91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marketplace for human-verified data</w:t>
      </w:r>
      <w:r w:rsidRPr="00FA6F91">
        <w:rPr>
          <w:rFonts w:ascii="Times New Roman" w:eastAsia="Times New Roman" w:hAnsi="Times New Roman" w:cs="Times New Roman"/>
          <w:sz w:val="24"/>
          <w:szCs w:val="24"/>
        </w:rPr>
        <w:t>, mainly used for AI training, evaluation, and alignment.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 is a platform where people get paid to create, label, and verify data that AI systems need to learn.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Sapien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Modern AI systems depend heavily on:</w:t>
      </w:r>
    </w:p>
    <w:p w:rsidR="00FA6F91" w:rsidRPr="00FA6F91" w:rsidRDefault="00FA6F91" w:rsidP="00FA6F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Labeled datasets </w:t>
      </w:r>
    </w:p>
    <w:p w:rsidR="00FA6F91" w:rsidRPr="00FA6F91" w:rsidRDefault="00FA6F91" w:rsidP="00FA6F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Human feedback (RLHF) </w:t>
      </w:r>
    </w:p>
    <w:p w:rsidR="00FA6F91" w:rsidRPr="00FA6F91" w:rsidRDefault="00FA6F91" w:rsidP="00FA6F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Data verification and cleaning 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But today this work is:</w:t>
      </w:r>
    </w:p>
    <w:p w:rsidR="00FA6F91" w:rsidRPr="00FA6F91" w:rsidRDefault="00FA6F91" w:rsidP="00FA6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Centralized (controlled by big companies) </w:t>
      </w:r>
    </w:p>
    <w:p w:rsidR="00FA6F91" w:rsidRPr="00FA6F91" w:rsidRDefault="00FA6F91" w:rsidP="00FA6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Underpaid or opaque </w:t>
      </w:r>
    </w:p>
    <w:p w:rsidR="00FA6F91" w:rsidRPr="00FA6F91" w:rsidRDefault="00FA6F91" w:rsidP="00FA6F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Hard to scale transparently 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Sapien’s idea is: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Turn data labeling and human intelligence into an open, incentive-driven network.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What Sapien Does</w: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1. Data Labeling Marketplace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Users (called contributors) perform tasks like:</w:t>
      </w:r>
    </w:p>
    <w:p w:rsidR="00FA6F91" w:rsidRPr="00FA6F91" w:rsidRDefault="00FA6F91" w:rsidP="00FA6F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Image labeling </w:t>
      </w:r>
    </w:p>
    <w:p w:rsidR="00FA6F91" w:rsidRPr="00FA6F91" w:rsidRDefault="00FA6F91" w:rsidP="00FA6F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FA6F91" w:rsidRPr="00FA6F91" w:rsidRDefault="00FA6F91" w:rsidP="00FA6F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Audio transcription </w:t>
      </w:r>
    </w:p>
    <w:p w:rsidR="00FA6F91" w:rsidRPr="00FA6F91" w:rsidRDefault="00FA6F91" w:rsidP="00FA6F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Content verification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2. Human Intelligence Layer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lastRenderedPageBreak/>
        <w:t>Sapien collects:</w:t>
      </w:r>
    </w:p>
    <w:p w:rsidR="00FA6F91" w:rsidRPr="00FA6F91" w:rsidRDefault="00FA6F91" w:rsidP="00FA6F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Human judgments </w:t>
      </w:r>
    </w:p>
    <w:p w:rsidR="00FA6F91" w:rsidRPr="00FA6F91" w:rsidRDefault="00FA6F91" w:rsidP="00FA6F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Preference feedback </w:t>
      </w:r>
    </w:p>
    <w:p w:rsidR="00FA6F91" w:rsidRPr="00FA6F91" w:rsidRDefault="00FA6F91" w:rsidP="00FA6F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Quality evaluations 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These are used to improve AI models.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3. Quality Scoring System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Not all data is equal. Sapien introduces:</w:t>
      </w:r>
    </w:p>
    <w:p w:rsidR="00FA6F91" w:rsidRPr="00FA6F91" w:rsidRDefault="00FA6F91" w:rsidP="00FA6F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Contributor reputation scores </w:t>
      </w:r>
    </w:p>
    <w:p w:rsidR="00FA6F91" w:rsidRPr="00FA6F91" w:rsidRDefault="00FA6F91" w:rsidP="00FA6F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Quality-based rewards </w:t>
      </w:r>
    </w:p>
    <w:p w:rsidR="00FA6F91" w:rsidRPr="00FA6F91" w:rsidRDefault="00FA6F91" w:rsidP="00FA6F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Verification layers to prevent spam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4. AI Training Support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The labeled data is used for:</w:t>
      </w:r>
    </w:p>
    <w:p w:rsidR="00FA6F91" w:rsidRPr="00FA6F91" w:rsidRDefault="00FA6F91" w:rsidP="00FA6F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Training large language models </w:t>
      </w:r>
    </w:p>
    <w:p w:rsidR="00FA6F91" w:rsidRPr="00FA6F91" w:rsidRDefault="00FA6F91" w:rsidP="00FA6F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Improving recommendation systems </w:t>
      </w:r>
    </w:p>
    <w:p w:rsidR="00FA6F91" w:rsidRPr="00FA6F91" w:rsidRDefault="00FA6F91" w:rsidP="00FA6F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AI alignment tasks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How Sapien Works</w: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1. Task Creation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Companies or AI developers post:</w:t>
      </w:r>
    </w:p>
    <w:p w:rsidR="00FA6F91" w:rsidRPr="00FA6F91" w:rsidRDefault="00FA6F91" w:rsidP="00FA6F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Data labeling jobs </w:t>
      </w:r>
    </w:p>
    <w:p w:rsidR="00FA6F91" w:rsidRPr="00FA6F91" w:rsidRDefault="00FA6F91" w:rsidP="00FA6F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Evaluation tasks </w:t>
      </w:r>
    </w:p>
    <w:p w:rsidR="00FA6F91" w:rsidRPr="00FA6F91" w:rsidRDefault="00FA6F91" w:rsidP="00FA6F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Feedback requests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2. Human Contribution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Users complete tasks such as:</w:t>
      </w:r>
    </w:p>
    <w:p w:rsidR="00FA6F91" w:rsidRPr="00FA6F91" w:rsidRDefault="00FA6F91" w:rsidP="00FA6F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Labeling datasets </w:t>
      </w:r>
    </w:p>
    <w:p w:rsidR="00FA6F91" w:rsidRPr="00FA6F91" w:rsidRDefault="00FA6F91" w:rsidP="00FA6F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Comparing AI outputs </w:t>
      </w:r>
    </w:p>
    <w:p w:rsidR="00FA6F91" w:rsidRPr="00FA6F91" w:rsidRDefault="00FA6F91" w:rsidP="00FA6F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Correcting model mistakes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3. Validation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Results are:</w:t>
      </w:r>
    </w:p>
    <w:p w:rsidR="00FA6F91" w:rsidRPr="00FA6F91" w:rsidRDefault="00FA6F91" w:rsidP="00FA6F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Verified by other contributors </w:t>
      </w:r>
    </w:p>
    <w:p w:rsidR="00FA6F91" w:rsidRPr="00FA6F91" w:rsidRDefault="00FA6F91" w:rsidP="00FA6F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Scored for accuracy </w:t>
      </w:r>
    </w:p>
    <w:p w:rsidR="00FA6F91" w:rsidRPr="00FA6F91" w:rsidRDefault="00FA6F91" w:rsidP="00FA6F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Filtered for quality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4. Reward Distribution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Participants earn:</w:t>
      </w:r>
    </w:p>
    <w:p w:rsidR="00FA6F91" w:rsidRPr="00FA6F91" w:rsidRDefault="00FA6F91" w:rsidP="00FA6F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Token incentives </w:t>
      </w:r>
    </w:p>
    <w:p w:rsidR="00FA6F91" w:rsidRPr="00FA6F91" w:rsidRDefault="00FA6F91" w:rsidP="00FA6F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Reputation improvements </w:t>
      </w:r>
    </w:p>
    <w:p w:rsidR="00FA6F91" w:rsidRPr="00FA6F91" w:rsidRDefault="00FA6F91" w:rsidP="00FA6F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Higher-paying task access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Why Sapien Matters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AI models are only as good as the data they are trained on.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But current issues include:</w:t>
      </w:r>
    </w:p>
    <w:p w:rsidR="00FA6F91" w:rsidRPr="00FA6F91" w:rsidRDefault="00FA6F91" w:rsidP="00FA6F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Poor-quality labeled data </w:t>
      </w:r>
    </w:p>
    <w:p w:rsidR="00FA6F91" w:rsidRPr="00FA6F91" w:rsidRDefault="00FA6F91" w:rsidP="00FA6F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Centralized control of datasets </w:t>
      </w:r>
    </w:p>
    <w:p w:rsidR="00FA6F91" w:rsidRPr="00FA6F91" w:rsidRDefault="00FA6F91" w:rsidP="00FA6F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Lack of fair compensation </w:t>
      </w:r>
    </w:p>
    <w:p w:rsidR="00FA6F91" w:rsidRPr="00FA6F91" w:rsidRDefault="00FA6F91" w:rsidP="00FA6F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Limited transparency 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 addresses this by: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Making data production open, global, and economically incentivized.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Decentralized Data Marketplace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lastRenderedPageBreak/>
        <w:t>Anyone can contribute and earn.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Human-in-the-Loop AI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Combines:</w:t>
      </w:r>
    </w:p>
    <w:p w:rsidR="00FA6F91" w:rsidRPr="00FA6F91" w:rsidRDefault="00FA6F91" w:rsidP="00FA6F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FA6F91" w:rsidRPr="00FA6F91" w:rsidRDefault="00FA6F91" w:rsidP="00FA6F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Human feedback </w:t>
      </w:r>
    </w:p>
    <w:p w:rsidR="00FA6F91" w:rsidRPr="00FA6F91" w:rsidRDefault="00FA6F91" w:rsidP="00FA6F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Continuous improvement loops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Reputation System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High-quality contributors:</w:t>
      </w:r>
    </w:p>
    <w:p w:rsidR="00FA6F91" w:rsidRPr="00FA6F91" w:rsidRDefault="00FA6F91" w:rsidP="00FA6F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Earn more rewards </w:t>
      </w:r>
    </w:p>
    <w:p w:rsidR="00FA6F91" w:rsidRPr="00FA6F91" w:rsidRDefault="00FA6F91" w:rsidP="00FA6F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Gain trusted status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AI Alignment Support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FA6F91" w:rsidRPr="00FA6F91" w:rsidRDefault="00FA6F91" w:rsidP="00FA6F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Preference tuning </w:t>
      </w:r>
    </w:p>
    <w:p w:rsidR="00FA6F91" w:rsidRPr="00FA6F91" w:rsidRDefault="00FA6F91" w:rsidP="00FA6F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Safety evaluation </w:t>
      </w:r>
    </w:p>
    <w:p w:rsidR="00FA6F91" w:rsidRPr="00FA6F91" w:rsidRDefault="00FA6F91" w:rsidP="00FA6F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Model behavior correction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AI Training</w:t>
      </w:r>
    </w:p>
    <w:p w:rsidR="00FA6F91" w:rsidRPr="00FA6F91" w:rsidRDefault="00FA6F91" w:rsidP="00FA6F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High-quality labeled datasets </w:t>
      </w:r>
    </w:p>
    <w:p w:rsidR="00FA6F91" w:rsidRPr="00FA6F91" w:rsidRDefault="00FA6F91" w:rsidP="00FA6F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Reinforcement learning feedback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Model Evaluation</w:t>
      </w:r>
    </w:p>
    <w:p w:rsidR="00FA6F91" w:rsidRPr="00FA6F91" w:rsidRDefault="00FA6F91" w:rsidP="00FA6F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Comparing outputs </w:t>
      </w:r>
    </w:p>
    <w:p w:rsidR="00FA6F91" w:rsidRPr="00FA6F91" w:rsidRDefault="00FA6F91" w:rsidP="00FA6F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Scoring AI responses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Content Moderation</w:t>
      </w:r>
    </w:p>
    <w:p w:rsidR="00FA6F91" w:rsidRPr="00FA6F91" w:rsidRDefault="00FA6F91" w:rsidP="00FA6F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Identifying harmful content </w:t>
      </w:r>
    </w:p>
    <w:p w:rsidR="00FA6F91" w:rsidRPr="00FA6F91" w:rsidRDefault="00FA6F91" w:rsidP="00FA6F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Improving filtering systems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Data Cleaning</w:t>
      </w:r>
    </w:p>
    <w:p w:rsidR="00FA6F91" w:rsidRPr="00FA6F91" w:rsidRDefault="00FA6F91" w:rsidP="00FA6F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Removing noise from datasets </w:t>
      </w:r>
    </w:p>
    <w:p w:rsidR="00FA6F91" w:rsidRPr="00FA6F91" w:rsidRDefault="00FA6F91" w:rsidP="00FA6F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Structuring raw information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Why Sapien Is Important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AI is shifting from: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“More compute” → “Better data”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 focuses on the second part:</w:t>
      </w:r>
    </w:p>
    <w:p w:rsidR="00FA6F91" w:rsidRPr="00FA6F91" w:rsidRDefault="00FA6F91" w:rsidP="00FA6F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Human intelligence is still essential </w:t>
      </w:r>
    </w:p>
    <w:p w:rsidR="00FA6F91" w:rsidRPr="00FA6F91" w:rsidRDefault="00FA6F91" w:rsidP="00FA6F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Data quality is a bottleneck </w:t>
      </w:r>
    </w:p>
    <w:p w:rsidR="00FA6F91" w:rsidRPr="00FA6F91" w:rsidRDefault="00FA6F91" w:rsidP="00FA6F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Incentives are misaligned in current systems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FA6F91" w:rsidRPr="00FA6F91" w:rsidRDefault="00FA6F91" w:rsidP="00FA6F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Directly targets AI’s data bottleneck </w:t>
      </w:r>
    </w:p>
    <w:p w:rsidR="00FA6F91" w:rsidRPr="00FA6F91" w:rsidRDefault="00FA6F91" w:rsidP="00FA6F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Scales human contribution globally </w:t>
      </w:r>
    </w:p>
    <w:p w:rsidR="00FA6F91" w:rsidRPr="00FA6F91" w:rsidRDefault="00FA6F91" w:rsidP="00FA6F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Aligns incentives for data workers </w:t>
      </w:r>
    </w:p>
    <w:p w:rsidR="00FA6F91" w:rsidRPr="00FA6F91" w:rsidRDefault="00FA6F91" w:rsidP="00FA6F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Useful across many AI verticals </w:t>
      </w:r>
    </w:p>
    <w:p w:rsidR="00FA6F91" w:rsidRPr="00FA6F91" w:rsidRDefault="00FA6F91" w:rsidP="00FA6F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Strong fit for AI + Web3 narrative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lastRenderedPageBreak/>
        <w:t>Competes with:</w:t>
      </w:r>
    </w:p>
    <w:p w:rsidR="00FA6F91" w:rsidRPr="00FA6F91" w:rsidRDefault="00FA6F91" w:rsidP="00FA6F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Centralized labeling platforms (Scale AI-style systems) </w:t>
      </w:r>
    </w:p>
    <w:p w:rsidR="00FA6F91" w:rsidRPr="00FA6F91" w:rsidRDefault="00FA6F91" w:rsidP="00FA6F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Gig platforms (Mechanical Turk-style networks) </w:t>
      </w:r>
    </w:p>
    <w:p w:rsidR="00FA6F91" w:rsidRPr="00FA6F91" w:rsidRDefault="00FA6F91" w:rsidP="00FA6F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Other decentralized AI data networks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2. Quality Control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Key challenge:</w:t>
      </w:r>
    </w:p>
    <w:p w:rsidR="00FA6F91" w:rsidRPr="00FA6F91" w:rsidRDefault="00FA6F91" w:rsidP="00FA6F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Ensuring truthful, high-quality labeling at scale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3. Spam / Sybil Attacks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Risk of:</w:t>
      </w:r>
    </w:p>
    <w:p w:rsidR="00FA6F91" w:rsidRPr="00FA6F91" w:rsidRDefault="00FA6F91" w:rsidP="00FA6F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Fake contributors </w:t>
      </w:r>
    </w:p>
    <w:p w:rsidR="00FA6F91" w:rsidRPr="00FA6F91" w:rsidRDefault="00FA6F91" w:rsidP="00FA6F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Low-quality mass submissions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F91">
        <w:rPr>
          <w:rFonts w:ascii="Times New Roman" w:eastAsia="Times New Roman" w:hAnsi="Times New Roman" w:cs="Times New Roman"/>
          <w:b/>
          <w:bCs/>
          <w:sz w:val="27"/>
          <w:szCs w:val="27"/>
        </w:rPr>
        <w:t>4. Demand Dependence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FA6F91" w:rsidRPr="00FA6F91" w:rsidRDefault="00FA6F91" w:rsidP="00FA6F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Strong AI companies consistently buying data 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FA6F91" w:rsidRPr="00FA6F91" w:rsidRDefault="00FA6F91" w:rsidP="00FA6F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Scale AI → centralized data labeling company </w:t>
      </w:r>
    </w:p>
    <w:p w:rsidR="00FA6F91" w:rsidRPr="00FA6F91" w:rsidRDefault="00FA6F91" w:rsidP="00FA6F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Mechanical Turk → human task marketplace </w:t>
      </w:r>
    </w:p>
    <w:p w:rsidR="00FA6F91" w:rsidRPr="00FA6F91" w:rsidRDefault="00FA6F91" w:rsidP="00FA6F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Bittensor → AI incentive network </w:t>
      </w:r>
    </w:p>
    <w:p w:rsidR="00FA6F91" w:rsidRPr="00FA6F91" w:rsidRDefault="00FA6F91" w:rsidP="00FA6F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b/>
          <w:bCs/>
          <w:sz w:val="24"/>
          <w:szCs w:val="24"/>
        </w:rPr>
        <w:t>Sapien → decentralized human data and labeling layer for AI</w:t>
      </w:r>
      <w:r w:rsidRPr="00FA6F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 turns human intelligence into a global, on-chain marketplace for AI training data.</w:t>
      </w:r>
    </w:p>
    <w:p w:rsidR="00FA6F91" w:rsidRPr="00FA6F91" w:rsidRDefault="00FA6F91" w:rsidP="00FA6F91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A6F91" w:rsidRPr="00FA6F91" w:rsidRDefault="00FA6F91" w:rsidP="00FA6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F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FA6F91" w:rsidRPr="00FA6F91" w:rsidRDefault="00FA6F91" w:rsidP="00FA6F9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A6F91">
        <w:rPr>
          <w:rFonts w:ascii="Times New Roman" w:eastAsia="Times New Roman" w:hAnsi="Times New Roman" w:cs="Times New Roman"/>
          <w:sz w:val="24"/>
          <w:szCs w:val="24"/>
        </w:rPr>
        <w:t>Sapien is a decentralized AI infrastructure project that connects human contributors with AI developers by creating a marketplace for high-quality labeled data and human feedback. It aims to improve AI systems by making human intelligence globally accessible and economically rewarded.</w:t>
      </w:r>
    </w:p>
    <w:p w:rsidR="006D3A72" w:rsidRPr="00FA6F91" w:rsidRDefault="006D3A72" w:rsidP="00FA6F91">
      <w:bookmarkStart w:id="0" w:name="_GoBack"/>
      <w:bookmarkEnd w:id="0"/>
    </w:p>
    <w:sectPr w:rsidR="006D3A72" w:rsidRPr="00FA6F91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407" w:rsidRDefault="00051407">
      <w:pPr>
        <w:spacing w:line="240" w:lineRule="auto"/>
      </w:pPr>
      <w:r>
        <w:separator/>
      </w:r>
    </w:p>
  </w:endnote>
  <w:endnote w:type="continuationSeparator" w:id="0">
    <w:p w:rsidR="00051407" w:rsidRDefault="00051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407" w:rsidRDefault="00051407">
      <w:pPr>
        <w:spacing w:line="240" w:lineRule="auto"/>
      </w:pPr>
      <w:r>
        <w:separator/>
      </w:r>
    </w:p>
  </w:footnote>
  <w:footnote w:type="continuationSeparator" w:id="0">
    <w:p w:rsidR="00051407" w:rsidRDefault="000514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3021B"/>
    <w:multiLevelType w:val="multilevel"/>
    <w:tmpl w:val="08F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595E77"/>
    <w:multiLevelType w:val="multilevel"/>
    <w:tmpl w:val="7FC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25FF3"/>
    <w:multiLevelType w:val="multilevel"/>
    <w:tmpl w:val="775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659B3"/>
    <w:multiLevelType w:val="multilevel"/>
    <w:tmpl w:val="C2A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B1DB7"/>
    <w:multiLevelType w:val="multilevel"/>
    <w:tmpl w:val="3A0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5242E"/>
    <w:multiLevelType w:val="multilevel"/>
    <w:tmpl w:val="41D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74AB4"/>
    <w:multiLevelType w:val="multilevel"/>
    <w:tmpl w:val="270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37848"/>
    <w:multiLevelType w:val="multilevel"/>
    <w:tmpl w:val="8F1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92404"/>
    <w:multiLevelType w:val="multilevel"/>
    <w:tmpl w:val="C36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F36E8"/>
    <w:multiLevelType w:val="multilevel"/>
    <w:tmpl w:val="319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777C0"/>
    <w:multiLevelType w:val="multilevel"/>
    <w:tmpl w:val="B24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05433"/>
    <w:multiLevelType w:val="multilevel"/>
    <w:tmpl w:val="D1A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07692"/>
    <w:multiLevelType w:val="multilevel"/>
    <w:tmpl w:val="441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A37B9"/>
    <w:multiLevelType w:val="multilevel"/>
    <w:tmpl w:val="E06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21C41"/>
    <w:multiLevelType w:val="multilevel"/>
    <w:tmpl w:val="3DC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746ED"/>
    <w:multiLevelType w:val="multilevel"/>
    <w:tmpl w:val="7DA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A59C9"/>
    <w:multiLevelType w:val="multilevel"/>
    <w:tmpl w:val="785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A2ED9"/>
    <w:multiLevelType w:val="multilevel"/>
    <w:tmpl w:val="EDE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508EC"/>
    <w:multiLevelType w:val="multilevel"/>
    <w:tmpl w:val="E3D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F5032"/>
    <w:multiLevelType w:val="multilevel"/>
    <w:tmpl w:val="833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34B60"/>
    <w:multiLevelType w:val="multilevel"/>
    <w:tmpl w:val="D37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22FF1"/>
    <w:multiLevelType w:val="multilevel"/>
    <w:tmpl w:val="D7F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B0849"/>
    <w:multiLevelType w:val="multilevel"/>
    <w:tmpl w:val="159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C3163"/>
    <w:multiLevelType w:val="multilevel"/>
    <w:tmpl w:val="E02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5" w15:restartNumberingAfterBreak="0">
    <w:nsid w:val="7F105D08"/>
    <w:multiLevelType w:val="multilevel"/>
    <w:tmpl w:val="6D9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4"/>
    <w:lvlOverride w:ilvl="0">
      <w:startOverride w:val="1"/>
    </w:lvlOverride>
  </w:num>
  <w:num w:numId="3">
    <w:abstractNumId w:val="34"/>
  </w:num>
  <w:num w:numId="4">
    <w:abstractNumId w:val="34"/>
    <w:lvlOverride w:ilvl="0">
      <w:startOverride w:val="1"/>
    </w:lvlOverride>
  </w:num>
  <w:num w:numId="5">
    <w:abstractNumId w:val="8"/>
  </w:num>
  <w:num w:numId="6">
    <w:abstractNumId w:val="34"/>
    <w:lvlOverride w:ilvl="0">
      <w:startOverride w:val="1"/>
    </w:lvlOverride>
  </w:num>
  <w:num w:numId="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8"/>
  </w:num>
  <w:num w:numId="20">
    <w:abstractNumId w:val="18"/>
  </w:num>
  <w:num w:numId="21">
    <w:abstractNumId w:val="30"/>
  </w:num>
  <w:num w:numId="22">
    <w:abstractNumId w:val="14"/>
  </w:num>
  <w:num w:numId="23">
    <w:abstractNumId w:val="24"/>
  </w:num>
  <w:num w:numId="24">
    <w:abstractNumId w:val="9"/>
  </w:num>
  <w:num w:numId="25">
    <w:abstractNumId w:val="35"/>
  </w:num>
  <w:num w:numId="26">
    <w:abstractNumId w:val="20"/>
  </w:num>
  <w:num w:numId="27">
    <w:abstractNumId w:val="31"/>
  </w:num>
  <w:num w:numId="28">
    <w:abstractNumId w:val="23"/>
  </w:num>
  <w:num w:numId="29">
    <w:abstractNumId w:val="17"/>
  </w:num>
  <w:num w:numId="30">
    <w:abstractNumId w:val="19"/>
  </w:num>
  <w:num w:numId="31">
    <w:abstractNumId w:val="25"/>
  </w:num>
  <w:num w:numId="32">
    <w:abstractNumId w:val="27"/>
  </w:num>
  <w:num w:numId="33">
    <w:abstractNumId w:val="13"/>
  </w:num>
  <w:num w:numId="34">
    <w:abstractNumId w:val="12"/>
  </w:num>
  <w:num w:numId="35">
    <w:abstractNumId w:val="22"/>
  </w:num>
  <w:num w:numId="36">
    <w:abstractNumId w:val="21"/>
  </w:num>
  <w:num w:numId="37">
    <w:abstractNumId w:val="16"/>
  </w:num>
  <w:num w:numId="38">
    <w:abstractNumId w:val="26"/>
  </w:num>
  <w:num w:numId="39">
    <w:abstractNumId w:val="15"/>
  </w:num>
  <w:num w:numId="40">
    <w:abstractNumId w:val="32"/>
  </w:num>
  <w:num w:numId="41">
    <w:abstractNumId w:val="11"/>
  </w:num>
  <w:num w:numId="42">
    <w:abstractNumId w:val="29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F91"/>
    <w:rsid w:val="00007202"/>
    <w:rsid w:val="000150E9"/>
    <w:rsid w:val="00030E3C"/>
    <w:rsid w:val="00051407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A6F91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7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2026-06-21T15:42:00Z</dcterms:created>
  <dcterms:modified xsi:type="dcterms:W3CDTF">2026-06-21T15:42:00Z</dcterms:modified>
</cp:coreProperties>
</file>